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A382F" w14:textId="13D3D515" w:rsidR="005C6D45" w:rsidRDefault="00D4579C">
      <w:pPr>
        <w:pStyle w:val="Title"/>
        <w:rPr>
          <w:sz w:val="72"/>
          <w:szCs w:val="72"/>
        </w:rPr>
      </w:pPr>
      <w:r>
        <w:rPr>
          <w:sz w:val="72"/>
          <w:szCs w:val="72"/>
        </w:rPr>
        <w:t>Setup Printer Valas</w:t>
      </w:r>
    </w:p>
    <w:p w14:paraId="5B8A3B30" w14:textId="43004A20" w:rsidR="005C6D45" w:rsidRDefault="00D4579C">
      <w:pPr>
        <w:pStyle w:val="Subtitle"/>
      </w:pPr>
      <w:bookmarkStart w:id="0" w:name="_Hlk487785372"/>
      <w:bookmarkEnd w:id="0"/>
      <w:r>
        <w:t>Pastiuntung</w:t>
      </w:r>
    </w:p>
    <w:p w14:paraId="007A0783" w14:textId="3D0C580B" w:rsidR="005C6D45" w:rsidRDefault="00D4579C">
      <w:pPr>
        <w:pStyle w:val="Heading1"/>
      </w:pPr>
      <w:r>
        <w:t>Install Xampp</w:t>
      </w:r>
    </w:p>
    <w:p w14:paraId="647ED640" w14:textId="463C6B49" w:rsidR="005C6D45" w:rsidRDefault="00D4579C">
      <w:r>
        <w:t xml:space="preserve">Masuk ke website Xampp: </w:t>
      </w:r>
      <w:r w:rsidRPr="00D4579C">
        <w:t>https://www.apachefriends.org/download.html</w:t>
      </w:r>
    </w:p>
    <w:p w14:paraId="70EE2ECA" w14:textId="5C08AABD" w:rsidR="005C6D45" w:rsidRDefault="006B0E31">
      <w:r>
        <w:rPr>
          <w:rStyle w:val="Emphasis"/>
        </w:rPr>
        <w:t xml:space="preserve">Download </w:t>
      </w:r>
      <w:r w:rsidRPr="006B0E31">
        <w:rPr>
          <w:b/>
          <w:iCs/>
          <w:color w:val="BF0000" w:themeColor="accent2" w:themeShade="BF"/>
        </w:rPr>
        <w:t>PHP 8.1.25</w:t>
      </w:r>
      <w:r w:rsidR="002F25A8">
        <w:rPr>
          <w:rStyle w:val="Emphasis"/>
        </w:rPr>
        <w:t>:</w:t>
      </w:r>
    </w:p>
    <w:p w14:paraId="7C85E301" w14:textId="7EA47793" w:rsidR="003407A9" w:rsidRDefault="006B0E31" w:rsidP="00175643">
      <w:r>
        <w:rPr>
          <w:noProof/>
        </w:rPr>
        <w:drawing>
          <wp:inline distT="0" distB="0" distL="0" distR="0" wp14:anchorId="303E15D5" wp14:editId="26EBC3B5">
            <wp:extent cx="3078575" cy="2508250"/>
            <wp:effectExtent l="0" t="0" r="7620" b="6350"/>
            <wp:docPr id="157869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4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06" cy="25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A5A9" w14:textId="25411747" w:rsidR="005C6D45" w:rsidRDefault="006B0E31">
      <w:pPr>
        <w:rPr>
          <w:rStyle w:val="QuoteemphasisChar"/>
        </w:rPr>
      </w:pPr>
      <w:bookmarkStart w:id="1" w:name="_Toc522551269"/>
      <w:bookmarkStart w:id="2" w:name="_Toc522551307"/>
      <w:bookmarkStart w:id="3" w:name="_Toc522551956"/>
      <w:r>
        <w:rPr>
          <w:rStyle w:val="QuoteemphasisChar"/>
        </w:rPr>
        <w:t>Setelah di download bisa langsung di install</w:t>
      </w:r>
    </w:p>
    <w:p w14:paraId="3DCE1D1B" w14:textId="77777777" w:rsidR="00431D0F" w:rsidRDefault="00431D0F">
      <w:pPr>
        <w:rPr>
          <w:rStyle w:val="QuoteemphasisChar"/>
        </w:rPr>
      </w:pPr>
    </w:p>
    <w:p w14:paraId="5DEE6541" w14:textId="77777777" w:rsidR="00431D0F" w:rsidRDefault="00431D0F">
      <w:pPr>
        <w:rPr>
          <w:rStyle w:val="QuoteemphasisChar"/>
        </w:rPr>
      </w:pPr>
    </w:p>
    <w:p w14:paraId="3BB4BDBC" w14:textId="77777777" w:rsidR="00431D0F" w:rsidRDefault="00431D0F">
      <w:pPr>
        <w:rPr>
          <w:rStyle w:val="QuoteemphasisChar"/>
        </w:rPr>
      </w:pPr>
    </w:p>
    <w:p w14:paraId="17DF4ED3" w14:textId="77777777" w:rsidR="00431D0F" w:rsidRDefault="00431D0F">
      <w:pPr>
        <w:rPr>
          <w:rStyle w:val="QuoteemphasisChar"/>
        </w:rPr>
      </w:pPr>
    </w:p>
    <w:p w14:paraId="276D1AE4" w14:textId="77777777" w:rsidR="00431D0F" w:rsidRDefault="00431D0F">
      <w:pPr>
        <w:rPr>
          <w:rStyle w:val="QuoteemphasisChar"/>
        </w:rPr>
      </w:pPr>
    </w:p>
    <w:p w14:paraId="7C7D0C45" w14:textId="77777777" w:rsidR="00431D0F" w:rsidRDefault="00431D0F"/>
    <w:bookmarkEnd w:id="1"/>
    <w:bookmarkEnd w:id="2"/>
    <w:bookmarkEnd w:id="3"/>
    <w:p w14:paraId="5E7A0774" w14:textId="1344878C" w:rsidR="005C6D45" w:rsidRDefault="006B0E31" w:rsidP="000F00E7">
      <w:pPr>
        <w:pStyle w:val="Heading1"/>
      </w:pPr>
      <w:r>
        <w:lastRenderedPageBreak/>
        <w:t>Setup Path PHP</w:t>
      </w:r>
    </w:p>
    <w:p w14:paraId="732ED738" w14:textId="2D8A9845" w:rsidR="005C6D45" w:rsidRDefault="00431D0F">
      <w:r>
        <w:rPr>
          <w:rStyle w:val="Emphasis"/>
        </w:rPr>
        <w:t>Set Path:</w:t>
      </w:r>
    </w:p>
    <w:p w14:paraId="67037521" w14:textId="781E047B" w:rsidR="005C6D45" w:rsidRDefault="00431D0F">
      <w:pPr>
        <w:pStyle w:val="ListNumber"/>
        <w:numPr>
          <w:ilvl w:val="0"/>
          <w:numId w:val="31"/>
        </w:numPr>
      </w:pPr>
      <w:r>
        <w:t xml:space="preserve">Buka System Properties, Klik pencarian pada windows, lalu ketikan </w:t>
      </w:r>
      <w:r>
        <w:rPr>
          <w:rStyle w:val="Strong"/>
        </w:rPr>
        <w:t>env.</w:t>
      </w: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5"/>
        <w:gridCol w:w="4263"/>
      </w:tblGrid>
      <w:tr w:rsidR="00431D0F" w14:paraId="65A577E2" w14:textId="77777777" w:rsidTr="00431D0F">
        <w:tc>
          <w:tcPr>
            <w:tcW w:w="4675" w:type="dxa"/>
          </w:tcPr>
          <w:p w14:paraId="0C8A0B05" w14:textId="6B915C24" w:rsidR="00431D0F" w:rsidRDefault="00431D0F" w:rsidP="00431D0F">
            <w:pPr>
              <w:pStyle w:val="ListNumber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4288D075" wp14:editId="25F93220">
                  <wp:extent cx="2478266" cy="1685925"/>
                  <wp:effectExtent l="0" t="0" r="0" b="0"/>
                  <wp:docPr id="98097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9713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376" cy="168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D572E5" w14:textId="0924F239" w:rsidR="00431D0F" w:rsidRDefault="00431D0F" w:rsidP="00431D0F">
            <w:pPr>
              <w:pStyle w:val="ListNumber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696D1779" wp14:editId="508F114A">
                  <wp:extent cx="2438400" cy="2797908"/>
                  <wp:effectExtent l="0" t="0" r="0" b="2540"/>
                  <wp:docPr id="1571526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5269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94" cy="280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2257F" w14:textId="77777777" w:rsidR="00431D0F" w:rsidRDefault="00431D0F" w:rsidP="00431D0F">
      <w:pPr>
        <w:pStyle w:val="ListNumber"/>
        <w:numPr>
          <w:ilvl w:val="0"/>
          <w:numId w:val="0"/>
        </w:numPr>
        <w:ind w:left="792"/>
      </w:pPr>
    </w:p>
    <w:p w14:paraId="51F68EFE" w14:textId="3FD93F65" w:rsidR="003407A9" w:rsidRDefault="004861DB" w:rsidP="00AE190A">
      <w:pPr>
        <w:pStyle w:val="ListNumber"/>
      </w:pPr>
      <w:r>
        <w:t>Lalu tekan</w:t>
      </w:r>
      <w:r w:rsidR="002F25A8">
        <w:t xml:space="preserve"> </w:t>
      </w:r>
      <w:r w:rsidR="00431D0F">
        <w:rPr>
          <w:rStyle w:val="Strong"/>
        </w:rPr>
        <w:t>Environment Variable</w:t>
      </w:r>
      <w:r w:rsidR="002F25A8">
        <w:t>,</w:t>
      </w:r>
    </w:p>
    <w:p w14:paraId="22EB8905" w14:textId="4F6F679F" w:rsidR="004861DB" w:rsidRDefault="004861DB" w:rsidP="004861DB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7FE72B7B" wp14:editId="198B5BB7">
            <wp:extent cx="2771335" cy="3161572"/>
            <wp:effectExtent l="0" t="0" r="0" b="1270"/>
            <wp:docPr id="152376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5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662" cy="3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1645" w14:textId="2A9B32E4" w:rsidR="004861DB" w:rsidRPr="004861DB" w:rsidRDefault="004861DB" w:rsidP="004861DB">
      <w:pPr>
        <w:pStyle w:val="ListNumber"/>
        <w:rPr>
          <w:rStyle w:val="Strong"/>
          <w:b w:val="0"/>
          <w:bCs w:val="0"/>
          <w:color w:val="3B3838" w:themeColor="background2" w:themeShade="40"/>
        </w:rPr>
      </w:pPr>
      <w:r>
        <w:lastRenderedPageBreak/>
        <w:t xml:space="preserve">Arahkan pada variable </w:t>
      </w:r>
      <w:r>
        <w:rPr>
          <w:rStyle w:val="Strong"/>
        </w:rPr>
        <w:t xml:space="preserve">Path, </w:t>
      </w:r>
      <w:r>
        <w:t>lalu klik Edit.</w:t>
      </w:r>
    </w:p>
    <w:p w14:paraId="3F524284" w14:textId="7651237F" w:rsidR="004861DB" w:rsidRDefault="004861DB" w:rsidP="004861DB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1CBB2C1" wp14:editId="25752031">
            <wp:extent cx="4176481" cy="2526860"/>
            <wp:effectExtent l="0" t="0" r="0" b="6985"/>
            <wp:docPr id="6794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1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577" cy="25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C63E" w14:textId="5A43C1E5" w:rsidR="004861DB" w:rsidRDefault="004861DB" w:rsidP="004861DB">
      <w:pPr>
        <w:pStyle w:val="ListNumber"/>
      </w:pPr>
      <w:r>
        <w:t xml:space="preserve">Klik New, lalu tambahkan </w:t>
      </w:r>
      <w:r w:rsidRPr="004861DB">
        <w:t>C:\xampp\php</w:t>
      </w:r>
    </w:p>
    <w:p w14:paraId="61AC30C5" w14:textId="2BB71DC6" w:rsidR="004861DB" w:rsidRDefault="00940714" w:rsidP="004861DB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AFDFB5D" wp14:editId="6228E276">
            <wp:extent cx="2679895" cy="2931851"/>
            <wp:effectExtent l="0" t="0" r="6350" b="1905"/>
            <wp:docPr id="140467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5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3369" cy="29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29BE" w14:textId="7F0F116B" w:rsidR="00940714" w:rsidRDefault="00940714" w:rsidP="00940714">
      <w:pPr>
        <w:pStyle w:val="ListNumber"/>
      </w:pPr>
      <w:r>
        <w:t>Tekan OK, OK lagi dan OK lagi.</w:t>
      </w:r>
    </w:p>
    <w:p w14:paraId="5589E644" w14:textId="279FE419" w:rsidR="00940714" w:rsidRDefault="00940714" w:rsidP="00940714">
      <w:pPr>
        <w:pStyle w:val="ListNumber"/>
      </w:pPr>
      <w:r>
        <w:t>Cek Installasi, buka cmd, lalu ketikan php -v</w:t>
      </w:r>
    </w:p>
    <w:p w14:paraId="255B8852" w14:textId="757C5BFC" w:rsidR="00940714" w:rsidRDefault="00940714" w:rsidP="00940714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3EE1CCC2" wp14:editId="062BA6C9">
            <wp:extent cx="3045655" cy="964132"/>
            <wp:effectExtent l="0" t="0" r="2540" b="7620"/>
            <wp:docPr id="36155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1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727" cy="9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3B4" w14:textId="150DDA65" w:rsidR="005C6D45" w:rsidRPr="000F00E7" w:rsidRDefault="00E32164" w:rsidP="000F00E7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  <w:lastRenderedPageBreak/>
        <w:t>Run Aplikasi Client</w:t>
      </w:r>
    </w:p>
    <w:p w14:paraId="42F48FD6" w14:textId="77777777" w:rsidR="00E32164" w:rsidRDefault="00E32164" w:rsidP="00E32164">
      <w:r>
        <w:rPr>
          <w:rStyle w:val="Emphasis"/>
        </w:rPr>
        <w:t>Run</w:t>
      </w:r>
      <w:r w:rsidR="002F25A8">
        <w:rPr>
          <w:rStyle w:val="Emphasis"/>
        </w:rPr>
        <w:t>:</w:t>
      </w:r>
      <w:r w:rsidR="002F25A8">
        <w:t xml:space="preserve"> </w:t>
      </w:r>
    </w:p>
    <w:p w14:paraId="5212F394" w14:textId="58261A26" w:rsidR="005C6D45" w:rsidRDefault="00E32164" w:rsidP="00E32164">
      <w:pPr>
        <w:pStyle w:val="ListNumber"/>
        <w:numPr>
          <w:ilvl w:val="0"/>
          <w:numId w:val="32"/>
        </w:numPr>
      </w:pPr>
      <w:r>
        <w:t>Buka folder aplikasi, lalu klik 2x pada print-server.exe</w:t>
      </w:r>
    </w:p>
    <w:p w14:paraId="7E027871" w14:textId="59DD1110" w:rsidR="00E32164" w:rsidRDefault="00E32164" w:rsidP="00E32164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10E471C0" wp14:editId="2860F74A">
            <wp:extent cx="5943600" cy="4102735"/>
            <wp:effectExtent l="0" t="0" r="0" b="0"/>
            <wp:docPr id="191677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7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5593" w14:textId="1313FC67" w:rsidR="00A87896" w:rsidRDefault="00E70EA5">
      <w:pPr>
        <w:pStyle w:val="ListNumber"/>
        <w:numPr>
          <w:ilvl w:val="0"/>
          <w:numId w:val="32"/>
        </w:numPr>
      </w:pPr>
      <w:r>
        <w:t>Tekan apa saja untuk merunning aplikasi</w:t>
      </w:r>
    </w:p>
    <w:p w14:paraId="5FB7C9CE" w14:textId="697DFED9" w:rsidR="00E70EA5" w:rsidRDefault="00E70EA5" w:rsidP="00E70EA5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1A6AB7E" wp14:editId="5733ECE9">
            <wp:extent cx="3974123" cy="1762031"/>
            <wp:effectExtent l="0" t="0" r="7620" b="0"/>
            <wp:docPr id="12220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8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9603" cy="17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764" w14:textId="77777777" w:rsidR="00E70EA5" w:rsidRDefault="00E70EA5" w:rsidP="00E70EA5">
      <w:pPr>
        <w:pStyle w:val="ListNumber"/>
        <w:numPr>
          <w:ilvl w:val="0"/>
          <w:numId w:val="0"/>
        </w:numPr>
        <w:ind w:left="792"/>
      </w:pPr>
    </w:p>
    <w:p w14:paraId="663AB5F3" w14:textId="4431078B" w:rsidR="005C6D45" w:rsidRDefault="00E70EA5">
      <w:pPr>
        <w:pStyle w:val="ListNumber"/>
        <w:numPr>
          <w:ilvl w:val="0"/>
          <w:numId w:val="32"/>
        </w:numPr>
      </w:pPr>
      <w:r>
        <w:lastRenderedPageBreak/>
        <w:t>Berhasil Running</w:t>
      </w:r>
    </w:p>
    <w:p w14:paraId="47F07C79" w14:textId="4AEB34F0" w:rsidR="00E70EA5" w:rsidRDefault="00E70EA5" w:rsidP="00E70EA5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3C5AB27B" wp14:editId="3A162B40">
            <wp:extent cx="5943600" cy="1406525"/>
            <wp:effectExtent l="0" t="0" r="0" b="3175"/>
            <wp:docPr id="16627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05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7137" w14:textId="30FA68C7" w:rsidR="005C6D45" w:rsidRDefault="005C6D45" w:rsidP="00E70EA5">
      <w:pPr>
        <w:ind w:left="360"/>
      </w:pPr>
    </w:p>
    <w:p w14:paraId="4A3F1392" w14:textId="77777777" w:rsidR="00941E2F" w:rsidRDefault="00941E2F" w:rsidP="00E70EA5">
      <w:pPr>
        <w:ind w:left="360"/>
      </w:pPr>
    </w:p>
    <w:p w14:paraId="2A7329B4" w14:textId="77777777" w:rsidR="00941E2F" w:rsidRDefault="00941E2F" w:rsidP="00E70EA5">
      <w:pPr>
        <w:ind w:left="360"/>
      </w:pPr>
    </w:p>
    <w:p w14:paraId="4D9EBA02" w14:textId="77777777" w:rsidR="00941E2F" w:rsidRDefault="00941E2F" w:rsidP="00E70EA5">
      <w:pPr>
        <w:ind w:left="360"/>
      </w:pPr>
    </w:p>
    <w:p w14:paraId="4AF51389" w14:textId="77777777" w:rsidR="00941E2F" w:rsidRDefault="00941E2F" w:rsidP="00E70EA5">
      <w:pPr>
        <w:ind w:left="360"/>
      </w:pPr>
    </w:p>
    <w:p w14:paraId="613FD8CA" w14:textId="77777777" w:rsidR="00941E2F" w:rsidRDefault="00941E2F" w:rsidP="00E70EA5">
      <w:pPr>
        <w:ind w:left="360"/>
      </w:pPr>
    </w:p>
    <w:p w14:paraId="09F74915" w14:textId="77777777" w:rsidR="00941E2F" w:rsidRDefault="00941E2F" w:rsidP="00E70EA5">
      <w:pPr>
        <w:ind w:left="360"/>
      </w:pPr>
    </w:p>
    <w:p w14:paraId="2823E04E" w14:textId="77777777" w:rsidR="00941E2F" w:rsidRDefault="00941E2F" w:rsidP="00E70EA5">
      <w:pPr>
        <w:ind w:left="360"/>
      </w:pPr>
    </w:p>
    <w:p w14:paraId="36B72106" w14:textId="77777777" w:rsidR="00941E2F" w:rsidRDefault="00941E2F" w:rsidP="00E70EA5">
      <w:pPr>
        <w:ind w:left="360"/>
      </w:pPr>
    </w:p>
    <w:p w14:paraId="3E879EF5" w14:textId="77777777" w:rsidR="00941E2F" w:rsidRDefault="00941E2F" w:rsidP="00E70EA5">
      <w:pPr>
        <w:ind w:left="360"/>
      </w:pPr>
    </w:p>
    <w:p w14:paraId="734D7B84" w14:textId="77777777" w:rsidR="00941E2F" w:rsidRDefault="00941E2F" w:rsidP="00E70EA5">
      <w:pPr>
        <w:ind w:left="360"/>
      </w:pPr>
    </w:p>
    <w:p w14:paraId="5192AAD5" w14:textId="77777777" w:rsidR="00941E2F" w:rsidRDefault="00941E2F" w:rsidP="00E70EA5">
      <w:pPr>
        <w:ind w:left="360"/>
      </w:pPr>
    </w:p>
    <w:p w14:paraId="4B73A7AB" w14:textId="77777777" w:rsidR="00941E2F" w:rsidRDefault="00941E2F" w:rsidP="00E70EA5">
      <w:pPr>
        <w:ind w:left="360"/>
      </w:pPr>
    </w:p>
    <w:p w14:paraId="66D91E70" w14:textId="77777777" w:rsidR="00941E2F" w:rsidRDefault="00941E2F" w:rsidP="00E70EA5">
      <w:pPr>
        <w:ind w:left="360"/>
      </w:pPr>
    </w:p>
    <w:p w14:paraId="4AE279F2" w14:textId="77777777" w:rsidR="00941E2F" w:rsidRDefault="00941E2F" w:rsidP="00E70EA5">
      <w:pPr>
        <w:ind w:left="360"/>
      </w:pPr>
    </w:p>
    <w:p w14:paraId="0B083837" w14:textId="77777777" w:rsidR="00941E2F" w:rsidRDefault="00941E2F" w:rsidP="00E70EA5">
      <w:pPr>
        <w:ind w:left="360"/>
      </w:pPr>
    </w:p>
    <w:p w14:paraId="0E2F777E" w14:textId="77777777" w:rsidR="00941E2F" w:rsidRDefault="00941E2F" w:rsidP="00E70EA5">
      <w:pPr>
        <w:ind w:left="360"/>
      </w:pPr>
    </w:p>
    <w:p w14:paraId="1DDB2CC5" w14:textId="77777777" w:rsidR="00941E2F" w:rsidRDefault="00941E2F" w:rsidP="00E70EA5">
      <w:pPr>
        <w:ind w:left="360"/>
      </w:pPr>
    </w:p>
    <w:p w14:paraId="51CBBFE9" w14:textId="77777777" w:rsidR="00941E2F" w:rsidRDefault="00941E2F" w:rsidP="00E70EA5">
      <w:pPr>
        <w:ind w:left="360"/>
      </w:pPr>
    </w:p>
    <w:p w14:paraId="38991134" w14:textId="77777777" w:rsidR="00941E2F" w:rsidRDefault="00941E2F" w:rsidP="00E70EA5">
      <w:pPr>
        <w:ind w:left="360"/>
      </w:pPr>
    </w:p>
    <w:p w14:paraId="203221D6" w14:textId="77777777" w:rsidR="00941E2F" w:rsidRDefault="00941E2F" w:rsidP="00E70EA5">
      <w:pPr>
        <w:ind w:left="360"/>
      </w:pPr>
    </w:p>
    <w:p w14:paraId="0988A3FA" w14:textId="5CA54F04" w:rsidR="00941E2F" w:rsidRPr="000F00E7" w:rsidRDefault="00941E2F" w:rsidP="00941E2F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  <w:lastRenderedPageBreak/>
        <w:t>Share The Printer From Printer Setting</w:t>
      </w:r>
    </w:p>
    <w:p w14:paraId="5A076245" w14:textId="2803F3A4" w:rsidR="00941E2F" w:rsidRDefault="00941E2F" w:rsidP="00941E2F">
      <w:r>
        <w:rPr>
          <w:rStyle w:val="Emphasis"/>
        </w:rPr>
        <w:t>Run:</w:t>
      </w:r>
      <w:r>
        <w:t xml:space="preserve"> when u get error like this</w:t>
      </w:r>
    </w:p>
    <w:p w14:paraId="278408A2" w14:textId="3E4DCFB1" w:rsidR="00941E2F" w:rsidRDefault="00941E2F" w:rsidP="00941E2F">
      <w:r>
        <w:rPr>
          <w:noProof/>
        </w:rPr>
        <w:drawing>
          <wp:inline distT="0" distB="0" distL="0" distR="0" wp14:anchorId="4A257F36" wp14:editId="5614B6EC">
            <wp:extent cx="5943600" cy="2233295"/>
            <wp:effectExtent l="0" t="0" r="0" b="0"/>
            <wp:docPr id="97946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7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9E6E" w14:textId="7D037E18" w:rsidR="00941E2F" w:rsidRPr="0088468E" w:rsidRDefault="00941E2F" w:rsidP="0088468E">
      <w:pPr>
        <w:pStyle w:val="ListNumber"/>
        <w:numPr>
          <w:ilvl w:val="0"/>
          <w:numId w:val="34"/>
        </w:numPr>
        <w:rPr>
          <w:rStyle w:val="Strong"/>
          <w:b w:val="0"/>
          <w:bCs w:val="0"/>
          <w:color w:val="3B3838" w:themeColor="background2" w:themeShade="40"/>
        </w:rPr>
      </w:pPr>
      <w:r>
        <w:t xml:space="preserve">Buka </w:t>
      </w:r>
      <w:r>
        <w:rPr>
          <w:rStyle w:val="Strong"/>
        </w:rPr>
        <w:t>Control Panel</w:t>
      </w:r>
      <w:r w:rsidR="0088468E">
        <w:rPr>
          <w:rStyle w:val="Strong"/>
        </w:rPr>
        <w:t xml:space="preserve"> </w:t>
      </w:r>
      <w:r w:rsidR="0088468E">
        <w:t xml:space="preserve">dan Klik </w:t>
      </w:r>
      <w:r w:rsidR="0088468E">
        <w:rPr>
          <w:rStyle w:val="Strong"/>
        </w:rPr>
        <w:t>Hardware and Sound</w:t>
      </w:r>
    </w:p>
    <w:p w14:paraId="0F76EA14" w14:textId="6677F5DB" w:rsidR="0088468E" w:rsidRDefault="0088468E" w:rsidP="0088468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31FB0E5" wp14:editId="654E06D1">
            <wp:extent cx="4206240" cy="3139401"/>
            <wp:effectExtent l="0" t="0" r="3810" b="4445"/>
            <wp:docPr id="65656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9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478" cy="31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9A7" w14:textId="77777777" w:rsidR="0088468E" w:rsidRDefault="0088468E" w:rsidP="0088468E">
      <w:pPr>
        <w:pStyle w:val="ListNumber"/>
        <w:numPr>
          <w:ilvl w:val="0"/>
          <w:numId w:val="0"/>
        </w:numPr>
        <w:ind w:left="792"/>
      </w:pPr>
    </w:p>
    <w:p w14:paraId="62D8FE2D" w14:textId="77777777" w:rsidR="0088468E" w:rsidRDefault="0088468E" w:rsidP="0088468E">
      <w:pPr>
        <w:pStyle w:val="ListNumber"/>
        <w:numPr>
          <w:ilvl w:val="0"/>
          <w:numId w:val="0"/>
        </w:numPr>
        <w:ind w:left="792"/>
      </w:pPr>
    </w:p>
    <w:p w14:paraId="2DAA31F6" w14:textId="77777777" w:rsidR="0088468E" w:rsidRDefault="0088468E" w:rsidP="0088468E">
      <w:pPr>
        <w:pStyle w:val="ListNumber"/>
        <w:numPr>
          <w:ilvl w:val="0"/>
          <w:numId w:val="0"/>
        </w:numPr>
        <w:ind w:left="792"/>
      </w:pPr>
    </w:p>
    <w:p w14:paraId="6BBA26D5" w14:textId="77777777" w:rsidR="0088468E" w:rsidRDefault="0088468E" w:rsidP="0088468E">
      <w:pPr>
        <w:pStyle w:val="ListNumber"/>
        <w:numPr>
          <w:ilvl w:val="0"/>
          <w:numId w:val="0"/>
        </w:numPr>
        <w:ind w:left="792"/>
      </w:pPr>
    </w:p>
    <w:p w14:paraId="227BB631" w14:textId="758E2835" w:rsidR="0088468E" w:rsidRPr="0088468E" w:rsidRDefault="0088468E" w:rsidP="0088468E">
      <w:pPr>
        <w:pStyle w:val="ListNumber"/>
        <w:numPr>
          <w:ilvl w:val="0"/>
          <w:numId w:val="34"/>
        </w:numPr>
        <w:rPr>
          <w:rStyle w:val="Strong"/>
          <w:b w:val="0"/>
          <w:bCs w:val="0"/>
          <w:color w:val="3B3838" w:themeColor="background2" w:themeShade="40"/>
        </w:rPr>
      </w:pPr>
      <w:r>
        <w:lastRenderedPageBreak/>
        <w:t xml:space="preserve">Klik </w:t>
      </w:r>
      <w:r>
        <w:rPr>
          <w:rStyle w:val="Strong"/>
        </w:rPr>
        <w:t>Devices and Printers</w:t>
      </w:r>
    </w:p>
    <w:p w14:paraId="461A99A5" w14:textId="0012CB3F" w:rsidR="0088468E" w:rsidRDefault="0088468E" w:rsidP="0088468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6C0BEDDA" wp14:editId="06118C14">
            <wp:extent cx="4290646" cy="3238154"/>
            <wp:effectExtent l="0" t="0" r="0" b="635"/>
            <wp:docPr id="83651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8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797" cy="32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A015" w14:textId="54C73211" w:rsidR="0088468E" w:rsidRDefault="0088468E" w:rsidP="0088468E">
      <w:pPr>
        <w:pStyle w:val="ListNumber"/>
        <w:numPr>
          <w:ilvl w:val="0"/>
          <w:numId w:val="34"/>
        </w:numPr>
      </w:pPr>
      <w:r>
        <w:t xml:space="preserve">Klik </w:t>
      </w:r>
      <w:r>
        <w:rPr>
          <w:rStyle w:val="Strong"/>
        </w:rPr>
        <w:t>Printers &amp; scanners</w:t>
      </w:r>
    </w:p>
    <w:p w14:paraId="67F0C0F6" w14:textId="67374540" w:rsidR="0088468E" w:rsidRDefault="0088468E" w:rsidP="0088468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4E68840A" wp14:editId="0770E79D">
            <wp:extent cx="4846320" cy="2606450"/>
            <wp:effectExtent l="0" t="0" r="0" b="3810"/>
            <wp:docPr id="130666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8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9" cy="26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2162" w14:textId="77777777" w:rsidR="00DF45A2" w:rsidRDefault="00DF45A2" w:rsidP="0088468E">
      <w:pPr>
        <w:pStyle w:val="ListNumber"/>
        <w:numPr>
          <w:ilvl w:val="0"/>
          <w:numId w:val="0"/>
        </w:numPr>
        <w:ind w:left="792"/>
      </w:pPr>
    </w:p>
    <w:p w14:paraId="6A7CAAD7" w14:textId="77777777" w:rsidR="00DF45A2" w:rsidRDefault="00DF45A2" w:rsidP="0088468E">
      <w:pPr>
        <w:pStyle w:val="ListNumber"/>
        <w:numPr>
          <w:ilvl w:val="0"/>
          <w:numId w:val="0"/>
        </w:numPr>
        <w:ind w:left="792"/>
      </w:pPr>
    </w:p>
    <w:p w14:paraId="2AE089E4" w14:textId="77777777" w:rsidR="00DF45A2" w:rsidRDefault="00DF45A2" w:rsidP="0088468E">
      <w:pPr>
        <w:pStyle w:val="ListNumber"/>
        <w:numPr>
          <w:ilvl w:val="0"/>
          <w:numId w:val="0"/>
        </w:numPr>
        <w:ind w:left="792"/>
      </w:pPr>
    </w:p>
    <w:p w14:paraId="1B913ED0" w14:textId="77777777" w:rsidR="00DF45A2" w:rsidRDefault="00DF45A2" w:rsidP="0088468E">
      <w:pPr>
        <w:pStyle w:val="ListNumber"/>
        <w:numPr>
          <w:ilvl w:val="0"/>
          <w:numId w:val="0"/>
        </w:numPr>
        <w:ind w:left="792"/>
      </w:pPr>
    </w:p>
    <w:p w14:paraId="5531513E" w14:textId="6BB7A5F4" w:rsidR="00DF45A2" w:rsidRDefault="00DF45A2" w:rsidP="00DF45A2">
      <w:pPr>
        <w:pStyle w:val="ListNumber"/>
        <w:numPr>
          <w:ilvl w:val="0"/>
          <w:numId w:val="34"/>
        </w:numPr>
      </w:pPr>
      <w:r>
        <w:lastRenderedPageBreak/>
        <w:t>Klik Printernya</w:t>
      </w:r>
    </w:p>
    <w:p w14:paraId="182EA8A3" w14:textId="30E19167" w:rsidR="00DF45A2" w:rsidRDefault="00DF45A2" w:rsidP="00DF45A2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5893EDDD" wp14:editId="2DE0B93B">
            <wp:extent cx="3713871" cy="1581569"/>
            <wp:effectExtent l="0" t="0" r="1270" b="0"/>
            <wp:docPr id="24530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09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682" cy="15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6E60" w14:textId="0CCC6483" w:rsidR="00DF45A2" w:rsidRDefault="00DF45A2" w:rsidP="00DF45A2">
      <w:pPr>
        <w:pStyle w:val="ListNumber"/>
        <w:numPr>
          <w:ilvl w:val="0"/>
          <w:numId w:val="34"/>
        </w:numPr>
      </w:pPr>
      <w:r>
        <w:t>Klik Printer Properties</w:t>
      </w:r>
    </w:p>
    <w:p w14:paraId="51C336F3" w14:textId="33E7C260" w:rsidR="00DF45A2" w:rsidRDefault="00DF45A2" w:rsidP="00DF45A2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5D18AEFF" wp14:editId="64D4CE39">
            <wp:extent cx="3749040" cy="1751154"/>
            <wp:effectExtent l="0" t="0" r="3810" b="1905"/>
            <wp:docPr id="16608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3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5859" cy="17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E37" w14:textId="31811074" w:rsidR="00DF45A2" w:rsidRDefault="00DF45A2" w:rsidP="00DF45A2">
      <w:pPr>
        <w:pStyle w:val="ListNumber"/>
        <w:numPr>
          <w:ilvl w:val="0"/>
          <w:numId w:val="34"/>
        </w:numPr>
      </w:pPr>
      <w:r>
        <w:t>Klik Change Sharing Option dan Ceklist Sharing Printernya dan tekan OK</w:t>
      </w:r>
    </w:p>
    <w:p w14:paraId="273863A7" w14:textId="54CE1939" w:rsidR="00DF45A2" w:rsidRDefault="00DF45A2" w:rsidP="00DF45A2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01AA8683" wp14:editId="3D3C7BA2">
            <wp:extent cx="2698026" cy="3354949"/>
            <wp:effectExtent l="0" t="0" r="7620" b="0"/>
            <wp:docPr id="174384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2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2640" cy="33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4B8" w14:textId="17731062" w:rsidR="00E728BE" w:rsidRPr="000F00E7" w:rsidRDefault="00E728BE" w:rsidP="00E728BE">
      <w:pPr>
        <w:pBdr>
          <w:bottom w:val="single" w:sz="18" w:space="1" w:color="2B579A" w:themeColor="accent5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52"/>
          <w:szCs w:val="52"/>
          <w14:ligatures w14:val="standard"/>
          <w14:numForm w14:val="oldStyle"/>
        </w:rPr>
        <w:lastRenderedPageBreak/>
        <w:t>Enabled module php-gd</w:t>
      </w:r>
    </w:p>
    <w:p w14:paraId="66D1FB5E" w14:textId="48F03268" w:rsidR="00E728BE" w:rsidRDefault="00E728BE" w:rsidP="00E728BE">
      <w:r>
        <w:rPr>
          <w:rStyle w:val="Emphasis"/>
        </w:rPr>
        <w:t>Run:</w:t>
      </w:r>
      <w:r>
        <w:t xml:space="preserve"> </w:t>
      </w:r>
      <w:r>
        <w:t>for print image</w:t>
      </w:r>
    </w:p>
    <w:p w14:paraId="713E3137" w14:textId="7C2D3E1E" w:rsidR="00E728BE" w:rsidRDefault="00E728BE" w:rsidP="00E728BE">
      <w:pPr>
        <w:pStyle w:val="ListNumber"/>
        <w:numPr>
          <w:ilvl w:val="0"/>
          <w:numId w:val="35"/>
        </w:numPr>
      </w:pPr>
      <w:r>
        <w:t>Open cmd as a administrator</w:t>
      </w:r>
    </w:p>
    <w:p w14:paraId="3271BE1B" w14:textId="526B2C78" w:rsidR="00E728BE" w:rsidRDefault="00E728BE" w:rsidP="00E728BE">
      <w:pPr>
        <w:pStyle w:val="ListNumber"/>
        <w:numPr>
          <w:ilvl w:val="0"/>
          <w:numId w:val="0"/>
        </w:numPr>
        <w:ind w:left="792"/>
      </w:pPr>
      <w:r w:rsidRPr="00E728BE">
        <w:drawing>
          <wp:inline distT="0" distB="0" distL="0" distR="0" wp14:anchorId="7495E031" wp14:editId="5ECD8E36">
            <wp:extent cx="3988191" cy="3101926"/>
            <wp:effectExtent l="0" t="0" r="0" b="3810"/>
            <wp:docPr id="129034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1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8506" cy="31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44C4" w14:textId="77777777" w:rsidR="00E728BE" w:rsidRPr="00E728BE" w:rsidRDefault="00E728BE" w:rsidP="00E728BE">
      <w:pPr>
        <w:pStyle w:val="ListNumber"/>
        <w:numPr>
          <w:ilvl w:val="0"/>
          <w:numId w:val="35"/>
        </w:numPr>
        <w:rPr>
          <w:lang w:val="en-ID"/>
        </w:rPr>
      </w:pPr>
      <w:r>
        <w:t xml:space="preserve">Jalankan command ini </w:t>
      </w:r>
      <w:r w:rsidRPr="00E728BE">
        <w:rPr>
          <w:lang w:val="en-ID"/>
        </w:rPr>
        <w:t>c:\xampp\php\php.ini</w:t>
      </w:r>
    </w:p>
    <w:p w14:paraId="72271803" w14:textId="0289DB5D" w:rsidR="00E728BE" w:rsidRDefault="00E728BE" w:rsidP="00E728B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7DB1321C" wp14:editId="0E623C29">
            <wp:extent cx="5943600" cy="2986405"/>
            <wp:effectExtent l="0" t="0" r="0" b="4445"/>
            <wp:docPr id="4527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0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7AF3" w14:textId="0A4D9BEA" w:rsidR="00E728BE" w:rsidRDefault="00E728BE" w:rsidP="00E728BE">
      <w:pPr>
        <w:pStyle w:val="ListNumber"/>
        <w:numPr>
          <w:ilvl w:val="0"/>
          <w:numId w:val="35"/>
        </w:numPr>
      </w:pPr>
      <w:r>
        <w:lastRenderedPageBreak/>
        <w:t xml:space="preserve">Buka Notepad dan cari </w:t>
      </w:r>
      <w:r w:rsidRPr="00E728BE">
        <w:t>extension=gd</w:t>
      </w:r>
    </w:p>
    <w:p w14:paraId="1A372A7D" w14:textId="2B27C050" w:rsidR="00E728BE" w:rsidRDefault="00E728BE" w:rsidP="00E728B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F098538" wp14:editId="262F8F0F">
            <wp:extent cx="4412344" cy="2672862"/>
            <wp:effectExtent l="0" t="0" r="7620" b="0"/>
            <wp:docPr id="153669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86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347" cy="26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2CE" w14:textId="6FC9DCE2" w:rsidR="00E728BE" w:rsidRDefault="00E728BE" w:rsidP="00E728BE">
      <w:pPr>
        <w:pStyle w:val="ListNumber"/>
        <w:numPr>
          <w:ilvl w:val="0"/>
          <w:numId w:val="35"/>
        </w:numPr>
      </w:pPr>
      <w:r>
        <w:t>Hapus tanda “;”, lalu simpan dan close file</w:t>
      </w:r>
    </w:p>
    <w:p w14:paraId="5C2E9B6F" w14:textId="2A9688F4" w:rsidR="00E728BE" w:rsidRDefault="00E728BE" w:rsidP="00E728BE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6C10CF41" wp14:editId="7A8AD95F">
            <wp:extent cx="4035973" cy="3938954"/>
            <wp:effectExtent l="0" t="0" r="3175" b="4445"/>
            <wp:docPr id="178876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0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782" cy="39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611A" w14:textId="77777777" w:rsidR="00AB64EC" w:rsidRDefault="00AB64EC" w:rsidP="00E728BE">
      <w:pPr>
        <w:pStyle w:val="ListNumber"/>
        <w:numPr>
          <w:ilvl w:val="0"/>
          <w:numId w:val="0"/>
        </w:numPr>
        <w:ind w:left="792"/>
      </w:pPr>
    </w:p>
    <w:p w14:paraId="1F3FBD1F" w14:textId="77777777" w:rsidR="00AB64EC" w:rsidRDefault="00AB64EC" w:rsidP="00E728BE">
      <w:pPr>
        <w:pStyle w:val="ListNumber"/>
        <w:numPr>
          <w:ilvl w:val="0"/>
          <w:numId w:val="0"/>
        </w:numPr>
        <w:ind w:left="792"/>
      </w:pPr>
    </w:p>
    <w:p w14:paraId="434C3B61" w14:textId="528BAA7B" w:rsidR="00AB64EC" w:rsidRDefault="00AB64EC" w:rsidP="00AB64EC">
      <w:pPr>
        <w:pStyle w:val="ListNumber"/>
        <w:numPr>
          <w:ilvl w:val="0"/>
          <w:numId w:val="35"/>
        </w:numPr>
      </w:pPr>
      <w:r>
        <w:lastRenderedPageBreak/>
        <w:t>Periksa sudah terinstall atau belum, buka cmd, lalu ketik php-m</w:t>
      </w:r>
    </w:p>
    <w:p w14:paraId="5FF05EF7" w14:textId="331AF497" w:rsidR="00AB64EC" w:rsidRDefault="00AB64EC" w:rsidP="00AB64EC">
      <w:pPr>
        <w:pStyle w:val="ListNumber"/>
        <w:numPr>
          <w:ilvl w:val="0"/>
          <w:numId w:val="0"/>
        </w:numPr>
        <w:ind w:left="792"/>
      </w:pPr>
      <w:r>
        <w:rPr>
          <w:noProof/>
        </w:rPr>
        <w:drawing>
          <wp:inline distT="0" distB="0" distL="0" distR="0" wp14:anchorId="2C2612C8" wp14:editId="3B319175">
            <wp:extent cx="5943600" cy="6285230"/>
            <wp:effectExtent l="0" t="0" r="0" b="1270"/>
            <wp:docPr id="71862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28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4EC">
      <w:footerReference w:type="default" r:id="rId33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AF511" w14:textId="77777777" w:rsidR="00244256" w:rsidRDefault="00244256">
      <w:pPr>
        <w:spacing w:line="240" w:lineRule="auto"/>
      </w:pPr>
      <w:r>
        <w:separator/>
      </w:r>
    </w:p>
  </w:endnote>
  <w:endnote w:type="continuationSeparator" w:id="0">
    <w:p w14:paraId="42B13550" w14:textId="77777777" w:rsidR="00244256" w:rsidRDefault="00244256">
      <w:pPr>
        <w:spacing w:line="240" w:lineRule="auto"/>
      </w:pPr>
      <w:r>
        <w:continuationSeparator/>
      </w:r>
    </w:p>
  </w:endnote>
  <w:endnote w:type="continuationNotice" w:id="1">
    <w:p w14:paraId="5D3A41BD" w14:textId="77777777" w:rsidR="00244256" w:rsidRDefault="0024425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2186409"/>
      <w:docPartObj>
        <w:docPartGallery w:val="Page Numbers (Bottom of Page)"/>
        <w:docPartUnique/>
      </w:docPartObj>
    </w:sdtPr>
    <w:sdtContent>
      <w:p w14:paraId="45E8308E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79B8E5A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92BEF" w14:textId="77777777" w:rsidR="00244256" w:rsidRDefault="00244256">
      <w:pPr>
        <w:spacing w:line="240" w:lineRule="auto"/>
      </w:pPr>
      <w:r>
        <w:separator/>
      </w:r>
    </w:p>
  </w:footnote>
  <w:footnote w:type="continuationSeparator" w:id="0">
    <w:p w14:paraId="67E8F6A7" w14:textId="77777777" w:rsidR="00244256" w:rsidRDefault="00244256">
      <w:pPr>
        <w:spacing w:line="240" w:lineRule="auto"/>
      </w:pPr>
      <w:r>
        <w:continuationSeparator/>
      </w:r>
    </w:p>
  </w:footnote>
  <w:footnote w:type="continuationNotice" w:id="1">
    <w:p w14:paraId="367E5DD2" w14:textId="77777777" w:rsidR="00244256" w:rsidRDefault="00244256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6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958378">
    <w:abstractNumId w:val="15"/>
  </w:num>
  <w:num w:numId="2" w16cid:durableId="1389497216">
    <w:abstractNumId w:val="15"/>
    <w:lvlOverride w:ilvl="0">
      <w:startOverride w:val="1"/>
    </w:lvlOverride>
  </w:num>
  <w:num w:numId="3" w16cid:durableId="1466854967">
    <w:abstractNumId w:val="15"/>
  </w:num>
  <w:num w:numId="4" w16cid:durableId="763916237">
    <w:abstractNumId w:val="15"/>
    <w:lvlOverride w:ilvl="0">
      <w:startOverride w:val="1"/>
    </w:lvlOverride>
  </w:num>
  <w:num w:numId="5" w16cid:durableId="1101143946">
    <w:abstractNumId w:val="8"/>
  </w:num>
  <w:num w:numId="6" w16cid:durableId="402333903">
    <w:abstractNumId w:val="15"/>
    <w:lvlOverride w:ilvl="0">
      <w:startOverride w:val="1"/>
    </w:lvlOverride>
  </w:num>
  <w:num w:numId="7" w16cid:durableId="17075604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9127221">
    <w:abstractNumId w:val="10"/>
  </w:num>
  <w:num w:numId="9" w16cid:durableId="97964815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997780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0222856">
    <w:abstractNumId w:val="7"/>
  </w:num>
  <w:num w:numId="12" w16cid:durableId="1832401344">
    <w:abstractNumId w:val="6"/>
  </w:num>
  <w:num w:numId="13" w16cid:durableId="1135373699">
    <w:abstractNumId w:val="5"/>
  </w:num>
  <w:num w:numId="14" w16cid:durableId="823740556">
    <w:abstractNumId w:val="4"/>
  </w:num>
  <w:num w:numId="15" w16cid:durableId="1280913346">
    <w:abstractNumId w:val="3"/>
  </w:num>
  <w:num w:numId="16" w16cid:durableId="1513449299">
    <w:abstractNumId w:val="2"/>
  </w:num>
  <w:num w:numId="17" w16cid:durableId="58211988">
    <w:abstractNumId w:val="1"/>
  </w:num>
  <w:num w:numId="18" w16cid:durableId="589585483">
    <w:abstractNumId w:val="0"/>
  </w:num>
  <w:num w:numId="19" w16cid:durableId="938293890">
    <w:abstractNumId w:val="16"/>
  </w:num>
  <w:num w:numId="20" w16cid:durableId="278993783">
    <w:abstractNumId w:val="9"/>
  </w:num>
  <w:num w:numId="21" w16cid:durableId="596640805">
    <w:abstractNumId w:val="14"/>
  </w:num>
  <w:num w:numId="22" w16cid:durableId="1537624856">
    <w:abstractNumId w:val="13"/>
  </w:num>
  <w:num w:numId="23" w16cid:durableId="1039472267">
    <w:abstractNumId w:val="12"/>
  </w:num>
  <w:num w:numId="24" w16cid:durableId="854072412">
    <w:abstractNumId w:val="11"/>
  </w:num>
  <w:num w:numId="25" w16cid:durableId="21375266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777170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7279839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905676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767820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371725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552132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069813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033345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130420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633649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79C"/>
    <w:rsid w:val="0000392D"/>
    <w:rsid w:val="00016748"/>
    <w:rsid w:val="0006567E"/>
    <w:rsid w:val="000760DB"/>
    <w:rsid w:val="000F00E7"/>
    <w:rsid w:val="0016766E"/>
    <w:rsid w:val="00170063"/>
    <w:rsid w:val="00174D41"/>
    <w:rsid w:val="00175643"/>
    <w:rsid w:val="001B2338"/>
    <w:rsid w:val="002061A9"/>
    <w:rsid w:val="002151C3"/>
    <w:rsid w:val="00217B64"/>
    <w:rsid w:val="00235579"/>
    <w:rsid w:val="00244256"/>
    <w:rsid w:val="00257FAA"/>
    <w:rsid w:val="00263938"/>
    <w:rsid w:val="0028283E"/>
    <w:rsid w:val="002E78EB"/>
    <w:rsid w:val="002F25A8"/>
    <w:rsid w:val="003407A9"/>
    <w:rsid w:val="00340DC9"/>
    <w:rsid w:val="00350BD5"/>
    <w:rsid w:val="00431D0F"/>
    <w:rsid w:val="00444F02"/>
    <w:rsid w:val="004861DB"/>
    <w:rsid w:val="00490CC6"/>
    <w:rsid w:val="004934F4"/>
    <w:rsid w:val="004F05F9"/>
    <w:rsid w:val="00546EDE"/>
    <w:rsid w:val="005509B2"/>
    <w:rsid w:val="005556DB"/>
    <w:rsid w:val="005C6D45"/>
    <w:rsid w:val="005D58F7"/>
    <w:rsid w:val="00617D63"/>
    <w:rsid w:val="00643D1A"/>
    <w:rsid w:val="00674588"/>
    <w:rsid w:val="006A7B57"/>
    <w:rsid w:val="006B0E31"/>
    <w:rsid w:val="006D44C5"/>
    <w:rsid w:val="00713672"/>
    <w:rsid w:val="0073562D"/>
    <w:rsid w:val="007B07DE"/>
    <w:rsid w:val="008270A2"/>
    <w:rsid w:val="00837829"/>
    <w:rsid w:val="00853F77"/>
    <w:rsid w:val="0088468E"/>
    <w:rsid w:val="00885664"/>
    <w:rsid w:val="00885CE1"/>
    <w:rsid w:val="008907FF"/>
    <w:rsid w:val="008B696C"/>
    <w:rsid w:val="008B6BEE"/>
    <w:rsid w:val="008F78D7"/>
    <w:rsid w:val="009200C1"/>
    <w:rsid w:val="00940714"/>
    <w:rsid w:val="00941E2F"/>
    <w:rsid w:val="00980085"/>
    <w:rsid w:val="00997127"/>
    <w:rsid w:val="009C3B20"/>
    <w:rsid w:val="009D216F"/>
    <w:rsid w:val="009D3248"/>
    <w:rsid w:val="00A65E8A"/>
    <w:rsid w:val="00A87896"/>
    <w:rsid w:val="00AB64EC"/>
    <w:rsid w:val="00AC1EE7"/>
    <w:rsid w:val="00B650C6"/>
    <w:rsid w:val="00BA63C2"/>
    <w:rsid w:val="00BC6939"/>
    <w:rsid w:val="00BE1875"/>
    <w:rsid w:val="00BE45C8"/>
    <w:rsid w:val="00BF2331"/>
    <w:rsid w:val="00BF7463"/>
    <w:rsid w:val="00C30889"/>
    <w:rsid w:val="00C90A2E"/>
    <w:rsid w:val="00C91084"/>
    <w:rsid w:val="00CC5861"/>
    <w:rsid w:val="00CF0F39"/>
    <w:rsid w:val="00D30B81"/>
    <w:rsid w:val="00D3649E"/>
    <w:rsid w:val="00D4579C"/>
    <w:rsid w:val="00D65327"/>
    <w:rsid w:val="00DF0FDA"/>
    <w:rsid w:val="00DF45A2"/>
    <w:rsid w:val="00E142DA"/>
    <w:rsid w:val="00E16F51"/>
    <w:rsid w:val="00E32164"/>
    <w:rsid w:val="00E70EA5"/>
    <w:rsid w:val="00E728BE"/>
    <w:rsid w:val="00EB0B6E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87CCF7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ID%7bEA39256C-58E6-4217-B052-8B57FC9730FF%7d\%7b5B3FE0D8-879C-4D14-B556-B628E849F822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{5B3FE0D8-879C-4D14-B556-B628E849F822}tf45325165_win32</Template>
  <TotalTime>0</TotalTime>
  <Pages>11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2025-02-18T03:45:00Z</dcterms:created>
  <dcterms:modified xsi:type="dcterms:W3CDTF">2025-02-23T11:43:00Z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